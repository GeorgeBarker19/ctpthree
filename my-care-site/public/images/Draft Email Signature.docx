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600" w:firstRow="0" w:lastRow="0" w:firstColumn="0" w:lastColumn="0" w:noHBand="1" w:noVBand="1"/>
      </w:tblPr>
      <w:tblGrid>
        <w:gridCol w:w="1710"/>
        <w:gridCol w:w="1530"/>
        <w:gridCol w:w="540"/>
        <w:gridCol w:w="450"/>
        <w:gridCol w:w="450"/>
        <w:gridCol w:w="900"/>
      </w:tblGrid>
      <w:tr w:rsidR="00DA59D8" w14:paraId="066626B3" w14:textId="77777777" w:rsidTr="003E0EB6">
        <w:trPr>
          <w:trHeight w:val="453"/>
        </w:trPr>
        <w:tc>
          <w:tcPr>
            <w:tcW w:w="1710" w:type="dxa"/>
            <w:vMerge w:val="restart"/>
          </w:tcPr>
          <w:p w14:paraId="036C5CAA" w14:textId="01E4FA58" w:rsidR="00DA59D8" w:rsidRPr="006A3478" w:rsidRDefault="003E0EB6" w:rsidP="001E3535">
            <w:pPr>
              <w:pStyle w:val="ImagePlaceholder"/>
            </w:pPr>
            <w:r>
              <w:drawing>
                <wp:anchor distT="0" distB="0" distL="114300" distR="114300" simplePos="0" relativeHeight="251658240" behindDoc="1" locked="0" layoutInCell="1" allowOverlap="1" wp14:anchorId="39BB4833" wp14:editId="49E940DB">
                  <wp:simplePos x="0" y="0"/>
                  <wp:positionH relativeFrom="column">
                    <wp:posOffset>-675689</wp:posOffset>
                  </wp:positionH>
                  <wp:positionV relativeFrom="paragraph">
                    <wp:posOffset>6525</wp:posOffset>
                  </wp:positionV>
                  <wp:extent cx="1889090" cy="1194435"/>
                  <wp:effectExtent l="0" t="0" r="0" b="0"/>
                  <wp:wrapNone/>
                  <wp:docPr id="185759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591276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090" cy="119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30" w:type="dxa"/>
            <w:vMerge w:val="restart"/>
            <w:tcBorders>
              <w:right w:val="single" w:sz="12" w:space="0" w:color="auto"/>
            </w:tcBorders>
            <w:vAlign w:val="center"/>
          </w:tcPr>
          <w:p w14:paraId="6F2B8D18" w14:textId="169ACDE6" w:rsidR="00DA59D8" w:rsidRPr="007C0131" w:rsidRDefault="00130652" w:rsidP="00B61E39">
            <w:pPr>
              <w:pStyle w:val="Heading1"/>
            </w:pPr>
            <w:r>
              <w:t>SUNNY BASRA</w:t>
            </w:r>
          </w:p>
        </w:tc>
        <w:tc>
          <w:tcPr>
            <w:tcW w:w="23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4D0B96B" w14:textId="252389AC" w:rsidR="00DA59D8" w:rsidRPr="004D6299" w:rsidRDefault="00DA59D8" w:rsidP="00BD30C7">
            <w:pPr>
              <w:pStyle w:val="Heading2"/>
              <w:jc w:val="left"/>
            </w:pPr>
          </w:p>
        </w:tc>
      </w:tr>
      <w:tr w:rsidR="00DA59D8" w14:paraId="2D82AD28" w14:textId="77777777" w:rsidTr="003E0EB6">
        <w:trPr>
          <w:trHeight w:val="480"/>
        </w:trPr>
        <w:tc>
          <w:tcPr>
            <w:tcW w:w="1710" w:type="dxa"/>
            <w:vMerge/>
          </w:tcPr>
          <w:p w14:paraId="17E75900" w14:textId="77777777" w:rsidR="00DA59D8" w:rsidRPr="006A3478" w:rsidRDefault="00DA59D8" w:rsidP="001E3535">
            <w:pPr>
              <w:pStyle w:val="ImagePlaceholder"/>
            </w:pPr>
          </w:p>
        </w:tc>
        <w:tc>
          <w:tcPr>
            <w:tcW w:w="1530" w:type="dxa"/>
            <w:vMerge/>
            <w:tcBorders>
              <w:right w:val="single" w:sz="12" w:space="0" w:color="auto"/>
            </w:tcBorders>
          </w:tcPr>
          <w:p w14:paraId="214E22C7" w14:textId="77777777" w:rsidR="00DA59D8" w:rsidRPr="004D6299" w:rsidRDefault="00DA59D8" w:rsidP="001E3535">
            <w:pPr>
              <w:rPr>
                <w:sz w:val="10"/>
                <w:szCs w:val="10"/>
              </w:rPr>
            </w:pPr>
          </w:p>
        </w:tc>
        <w:tc>
          <w:tcPr>
            <w:tcW w:w="23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971360" w14:textId="1D1DBF70" w:rsidR="009028F6" w:rsidRDefault="00130652" w:rsidP="00BD30C7">
            <w:pPr>
              <w:jc w:val="center"/>
            </w:pPr>
            <w:r>
              <w:t>sunny@ctpcare.co.uk</w:t>
            </w:r>
          </w:p>
          <w:p w14:paraId="26F1963F" w14:textId="77777777" w:rsidR="009028F6" w:rsidRDefault="009028F6" w:rsidP="009028F6">
            <w:pPr>
              <w:jc w:val="center"/>
            </w:pPr>
          </w:p>
          <w:p w14:paraId="43AD95C2" w14:textId="75570898" w:rsidR="009028F6" w:rsidRDefault="009028F6" w:rsidP="009028F6">
            <w:pPr>
              <w:jc w:val="center"/>
            </w:pPr>
            <w:r>
              <w:t>07399182305</w:t>
            </w:r>
          </w:p>
          <w:p w14:paraId="7FEC7648" w14:textId="502201D8" w:rsidR="009028F6" w:rsidRDefault="009028F6" w:rsidP="009028F6">
            <w:pPr>
              <w:jc w:val="center"/>
            </w:pPr>
            <w:r>
              <w:t>0330 043 4047</w:t>
            </w:r>
          </w:p>
        </w:tc>
      </w:tr>
      <w:tr w:rsidR="00DA59D8" w14:paraId="4F0D589E" w14:textId="77777777" w:rsidTr="003E0EB6">
        <w:trPr>
          <w:trHeight w:val="494"/>
        </w:trPr>
        <w:tc>
          <w:tcPr>
            <w:tcW w:w="1710" w:type="dxa"/>
            <w:vMerge/>
          </w:tcPr>
          <w:p w14:paraId="09399AE5" w14:textId="77777777" w:rsidR="00DA59D8" w:rsidRPr="006A3478" w:rsidRDefault="00DA59D8" w:rsidP="001E3535">
            <w:pPr>
              <w:pStyle w:val="ImagePlacehold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01F801FC" w14:textId="5D056093" w:rsidR="00DA59D8" w:rsidRDefault="00130652" w:rsidP="00B61E39">
            <w:r>
              <w:t>Director</w:t>
            </w: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270DC44" w14:textId="77777777" w:rsidR="00DA59D8" w:rsidRDefault="00DA59D8" w:rsidP="00FD71EE"/>
        </w:tc>
        <w:tc>
          <w:tcPr>
            <w:tcW w:w="450" w:type="dxa"/>
          </w:tcPr>
          <w:p w14:paraId="5EBEEDA0" w14:textId="6B4A1222" w:rsidR="00DA59D8" w:rsidRDefault="00DA59D8" w:rsidP="00FD71EE"/>
        </w:tc>
        <w:tc>
          <w:tcPr>
            <w:tcW w:w="450" w:type="dxa"/>
          </w:tcPr>
          <w:p w14:paraId="5DAF0A8F" w14:textId="74408C0F" w:rsidR="00DA59D8" w:rsidRDefault="00DA59D8" w:rsidP="00FD71EE"/>
        </w:tc>
        <w:tc>
          <w:tcPr>
            <w:tcW w:w="900" w:type="dxa"/>
            <w:tcBorders>
              <w:right w:val="single" w:sz="12" w:space="0" w:color="auto"/>
            </w:tcBorders>
          </w:tcPr>
          <w:p w14:paraId="1F34FE52" w14:textId="257AD4C0" w:rsidR="00DA59D8" w:rsidRDefault="00DA59D8" w:rsidP="00FD71EE"/>
        </w:tc>
      </w:tr>
    </w:tbl>
    <w:p w14:paraId="4E0D9484" w14:textId="51640E84" w:rsidR="00F65859" w:rsidRDefault="00C10CBB">
      <w:r>
        <w:rPr>
          <w:noProof/>
        </w:rPr>
        <w:drawing>
          <wp:anchor distT="0" distB="0" distL="114300" distR="114300" simplePos="0" relativeHeight="251661312" behindDoc="1" locked="0" layoutInCell="1" allowOverlap="1" wp14:anchorId="41B2D37B" wp14:editId="60AC37E5">
            <wp:simplePos x="0" y="0"/>
            <wp:positionH relativeFrom="column">
              <wp:posOffset>903605</wp:posOffset>
            </wp:positionH>
            <wp:positionV relativeFrom="paragraph">
              <wp:posOffset>378460</wp:posOffset>
            </wp:positionV>
            <wp:extent cx="1134110" cy="617220"/>
            <wp:effectExtent l="0" t="0" r="8890" b="0"/>
            <wp:wrapNone/>
            <wp:docPr id="1040916327" name="Picture 8" descr="A few words with different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16327" name="Picture 8" descr="A few words with different colors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E7D7C44" wp14:editId="423C4A0E">
            <wp:simplePos x="0" y="0"/>
            <wp:positionH relativeFrom="column">
              <wp:posOffset>2299984</wp:posOffset>
            </wp:positionH>
            <wp:positionV relativeFrom="paragraph">
              <wp:posOffset>423545</wp:posOffset>
            </wp:positionV>
            <wp:extent cx="1485900" cy="572318"/>
            <wp:effectExtent l="0" t="0" r="0" b="0"/>
            <wp:wrapNone/>
            <wp:docPr id="2124952921" name="Picture 6" descr="A blue and blac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2921" name="Picture 6" descr="A blue and black logo"/>
                    <pic:cNvPicPr/>
                  </pic:nvPicPr>
                  <pic:blipFill>
                    <a:blip r:embed="rId12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30B954D" wp14:editId="0F879D5A">
            <wp:simplePos x="0" y="0"/>
            <wp:positionH relativeFrom="column">
              <wp:posOffset>-10648</wp:posOffset>
            </wp:positionH>
            <wp:positionV relativeFrom="paragraph">
              <wp:posOffset>378243</wp:posOffset>
            </wp:positionV>
            <wp:extent cx="622998" cy="617855"/>
            <wp:effectExtent l="0" t="0" r="5715" b="0"/>
            <wp:wrapNone/>
            <wp:docPr id="37201664" name="Picture 3" descr="A black and white sig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664" name="Picture 3" descr="A black and white sign with white tex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5859" w:rsidSect="002B199A">
      <w:pgSz w:w="7200" w:h="432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76FB" w14:textId="77777777" w:rsidR="00130652" w:rsidRDefault="00130652" w:rsidP="007A3201">
      <w:r>
        <w:separator/>
      </w:r>
    </w:p>
  </w:endnote>
  <w:endnote w:type="continuationSeparator" w:id="0">
    <w:p w14:paraId="589FCCB2" w14:textId="77777777" w:rsidR="00130652" w:rsidRDefault="00130652" w:rsidP="007A3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CC87" w14:textId="77777777" w:rsidR="00130652" w:rsidRDefault="00130652" w:rsidP="007A3201">
      <w:r>
        <w:separator/>
      </w:r>
    </w:p>
  </w:footnote>
  <w:footnote w:type="continuationSeparator" w:id="0">
    <w:p w14:paraId="4F0F22C3" w14:textId="77777777" w:rsidR="00130652" w:rsidRDefault="00130652" w:rsidP="007A32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52"/>
    <w:rsid w:val="00092DA3"/>
    <w:rsid w:val="00130652"/>
    <w:rsid w:val="00214677"/>
    <w:rsid w:val="002B199A"/>
    <w:rsid w:val="003920BD"/>
    <w:rsid w:val="003E0EB6"/>
    <w:rsid w:val="0057753C"/>
    <w:rsid w:val="005C7258"/>
    <w:rsid w:val="0072206D"/>
    <w:rsid w:val="007A3201"/>
    <w:rsid w:val="00802B08"/>
    <w:rsid w:val="00887A76"/>
    <w:rsid w:val="008D56A7"/>
    <w:rsid w:val="009028F6"/>
    <w:rsid w:val="0099405B"/>
    <w:rsid w:val="00A436B4"/>
    <w:rsid w:val="00A51153"/>
    <w:rsid w:val="00B61E39"/>
    <w:rsid w:val="00BD30C7"/>
    <w:rsid w:val="00C10CBB"/>
    <w:rsid w:val="00DA59D8"/>
    <w:rsid w:val="00DD6976"/>
    <w:rsid w:val="00F65859"/>
    <w:rsid w:val="00FD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A5716"/>
  <w15:chartTrackingRefBased/>
  <w15:docId w15:val="{CECDB3C8-6B22-4093-8464-925A2D0D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53C"/>
    <w:rPr>
      <w:rFonts w:cs="Times New Roman (Body CS)"/>
      <w:color w:val="000000" w:themeColor="text1"/>
      <w:spacing w:val="1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1EE"/>
    <w:pPr>
      <w:keepNext/>
      <w:keepLines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2206D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qFormat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FD71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3003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D71EE"/>
    <w:rPr>
      <w:rFonts w:asciiTheme="majorHAnsi" w:eastAsiaTheme="majorEastAsia" w:hAnsiTheme="majorHAnsi" w:cstheme="majorBidi"/>
      <w:color w:val="000000" w:themeColor="text1"/>
      <w:spacing w:val="10"/>
      <w:sz w:val="20"/>
    </w:rPr>
  </w:style>
  <w:style w:type="table" w:styleId="TableGrid">
    <w:name w:val="Table Grid"/>
    <w:basedOn w:val="TableNormal"/>
    <w:uiPriority w:val="39"/>
    <w:rsid w:val="00DA59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semiHidden/>
    <w:qFormat/>
    <w:rsid w:val="00DA59D8"/>
    <w:pPr>
      <w:ind w:left="-144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B61E39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7A320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71EE"/>
    <w:rPr>
      <w:rFonts w:cs="Times New Roman (Body CS)"/>
      <w:color w:val="000000" w:themeColor="text1"/>
      <w:spacing w:val="10"/>
      <w:sz w:val="16"/>
    </w:rPr>
  </w:style>
  <w:style w:type="paragraph" w:styleId="Footer">
    <w:name w:val="footer"/>
    <w:basedOn w:val="Normal"/>
    <w:link w:val="FooterChar"/>
    <w:uiPriority w:val="99"/>
    <w:semiHidden/>
    <w:rsid w:val="007A320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71EE"/>
    <w:rPr>
      <w:rFonts w:cs="Times New Roman (Body CS)"/>
      <w:color w:val="000000" w:themeColor="text1"/>
      <w:spacing w:val="1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D71EE"/>
    <w:rPr>
      <w:rFonts w:asciiTheme="majorHAnsi" w:eastAsiaTheme="majorEastAsia" w:hAnsiTheme="majorHAnsi" w:cstheme="majorBidi"/>
      <w:color w:val="000000" w:themeColor="text1"/>
      <w:spacing w:val="10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1EE"/>
    <w:rPr>
      <w:rFonts w:asciiTheme="majorHAnsi" w:eastAsiaTheme="majorEastAsia" w:hAnsiTheme="majorHAnsi" w:cstheme="majorBidi"/>
      <w:i/>
      <w:iCs/>
      <w:color w:val="C3003F" w:themeColor="accent1" w:themeShade="BF"/>
      <w:spacing w:val="10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2206D"/>
    <w:rPr>
      <w:rFonts w:eastAsiaTheme="majorEastAsia" w:cstheme="majorBidi"/>
      <w:b/>
      <w:color w:val="000000" w:themeColor="text1"/>
      <w:spacing w:val="10"/>
      <w:sz w:val="1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de\AppData\Roaming\Microsoft\Templates\Big%20&amp;%20bold%20logo%20email%20signature.dotx" TargetMode="External"/></Relationships>
</file>

<file path=word/theme/theme1.xml><?xml version="1.0" encoding="utf-8"?>
<a:theme xmlns:a="http://schemas.openxmlformats.org/drawingml/2006/main" name="Office Theme">
  <a:themeElements>
    <a:clrScheme name="EmailSignatureGallery 1st ">
      <a:dk1>
        <a:srgbClr val="000000"/>
      </a:dk1>
      <a:lt1>
        <a:srgbClr val="FFFFFF"/>
      </a:lt1>
      <a:dk2>
        <a:srgbClr val="9E0059"/>
      </a:dk2>
      <a:lt2>
        <a:srgbClr val="E7E6E6"/>
      </a:lt2>
      <a:accent1>
        <a:srgbClr val="FE0858"/>
      </a:accent1>
      <a:accent2>
        <a:srgbClr val="016C76"/>
      </a:accent2>
      <a:accent3>
        <a:srgbClr val="83C4BE"/>
      </a:accent3>
      <a:accent4>
        <a:srgbClr val="EEF7FA"/>
      </a:accent4>
      <a:accent5>
        <a:srgbClr val="FFECCD"/>
      </a:accent5>
      <a:accent6>
        <a:srgbClr val="002940"/>
      </a:accent6>
      <a:hlink>
        <a:srgbClr val="0563C1"/>
      </a:hlink>
      <a:folHlink>
        <a:srgbClr val="954F72"/>
      </a:folHlink>
    </a:clrScheme>
    <a:fontScheme name="Custom 162">
      <a:majorFont>
        <a:latin typeface="Gill Sans Nov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3cac51-4e4a-48e3-b255-7e753bba76e5" xsi:nil="true"/>
    <lcf76f155ced4ddcb4097134ff3c332f xmlns="77046c89-bc94-46c3-974e-fc6375d42e1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70365C6EDDFF419E5439776E43517F" ma:contentTypeVersion="13" ma:contentTypeDescription="Create a new document." ma:contentTypeScope="" ma:versionID="a4642d5c2b88090e8684cc2f398ead4b">
  <xsd:schema xmlns:xsd="http://www.w3.org/2001/XMLSchema" xmlns:xs="http://www.w3.org/2001/XMLSchema" xmlns:p="http://schemas.microsoft.com/office/2006/metadata/properties" xmlns:ns2="77046c89-bc94-46c3-974e-fc6375d42e16" xmlns:ns3="3f3cac51-4e4a-48e3-b255-7e753bba76e5" targetNamespace="http://schemas.microsoft.com/office/2006/metadata/properties" ma:root="true" ma:fieldsID="8b27d04ddeab93c67272885ef89d586a" ns2:_="" ns3:_="">
    <xsd:import namespace="77046c89-bc94-46c3-974e-fc6375d42e16"/>
    <xsd:import namespace="3f3cac51-4e4a-48e3-b255-7e753bba7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46c89-bc94-46c3-974e-fc6375d42e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fac4d65-7297-42ec-91df-bb1772b59f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cac51-4e4a-48e3-b255-7e753bba76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bf06f66-8e63-4951-a430-2c09ed9ed3d7}" ma:internalName="TaxCatchAll" ma:showField="CatchAllData" ma:web="3f3cac51-4e4a-48e3-b255-7e753bba7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A98EBD-0F3E-42C3-9061-1E3FBA9C6F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3C5A1B1-3E55-4A54-B11F-067691688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A672A9-D7E9-4C3D-BD6F-33A31E0CCFE9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Big &amp; bold logo email signature.dotx</Template>
  <TotalTime>69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1</cp:revision>
  <cp:lastPrinted>2025-01-30T14:04:00Z</cp:lastPrinted>
  <dcterms:created xsi:type="dcterms:W3CDTF">2025-01-30T12:56:00Z</dcterms:created>
  <dcterms:modified xsi:type="dcterms:W3CDTF">2025-01-30T14:08:00Z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0x0101006D70365C6EDDFF419E5439776E43517F</vt:lpwstr>
  </property>
</Properties>
</file>